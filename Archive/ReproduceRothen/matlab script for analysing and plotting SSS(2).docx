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[M,N]=xlsread(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'All results.xlsx'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M extracts number array and N extracts text array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228B22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X_res = M(:,1);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Y_res = M(:,2);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participant = M(:,5);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block = M(:,7);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RT = M(:,9);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RTs in 11th column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stimulus = M(:,11);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stimulus number (1-29) in 11th column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x = M(:,12);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x-values in 12th column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y = M(:,13);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y-values in 13th column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answer = [];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label = {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'0'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'1'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'2'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'3'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'4'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'5'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'6'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'7'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'8'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'9'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'Mon'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'Tues'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'Weds'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'Thur'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'Fri'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'Sat'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'Sun'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'Jan'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'Feb'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'Mar'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'Apr'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'May'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'Jun'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'Jul'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'Aug'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'Sept'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'Oct'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'Nov'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'Dec'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};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for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subject_number = 1 : size(x,1)/87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calculates how many participants in file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228B22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for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a = (1+87*(subject_number-1)) : (87+87*(subject_number-1)) 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%changes the array from a random order to be arranged from 1 to 29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x_sorted((stimulus(a)-1)*3+block(a))=x(a);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y_sorted((stimulus(a)-1)*3+block(a))=y(a);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%a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228B22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number_area = 0;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for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count = 1 : 10 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%numbers have stimulus values of 1 to 10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Ax = x_sorted(count*3 - 2);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Ay = y_sorted(count*3 - 2);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Bx = x_sorted(count*3 - 1);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By = y_sorted(count*3 - 1);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Cx = x_sorted(count*3);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Cy = y_sorted(count*3);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number_area = number_area + abs(Ax*(By-Cy) + Bx*(Cy-Ay) + Cx*(Ay-By))/2;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figure(subject_number);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shape_x = [Ax Bx Cx];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shape_y = [Ay By Cy];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hold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on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;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fill(shape_x,shape_y,count);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text(min(shape_x),max(shape_y),label(count));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grid;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axis([0 Y_res(a) 0 X_res(a)]);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%a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figure_title = strcat(num2str(participant(a)),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'_Summary_Numbers'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saveas(gcf, figure_title,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'jpg'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off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close;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day_area = 0;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for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count = 11 : 17 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%numbers have stimulus values of 11 to 17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Ax = x_sorted(count*3 - 2);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Ay = y_sorted(count*3 - 2);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Bx = x_sorted(count*3 - 1);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By = y_sorted(count*3 - 1);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Cx = x_sorted(count*3);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lastRenderedPageBreak/>
        <w:t xml:space="preserve">    Cy = y_sorted(count*3);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day_area = day_area + abs(Ax*(By-Cy) + Bx*(Cy-Ay) + Cx*(Ay-By))/2;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figure(subject_number);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shape_x = [Ax Bx Cx];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shape_y = [Ay By Cy];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hold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on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;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fill(shape_x,shape_y,count);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text(min(shape_x),max(shape_y),label(count));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grid;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axis([0 Y_res(a) 0 X_res(a)]);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%a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figure_title = strcat(num2str(participant(a)),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'_Summary_Days'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saveas(gcf, figure_title,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'jpg'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off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close;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month_area = 0;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for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count = 18 : 29 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%numbers have stimulus values of 11 to 17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Ax = x_sorted(count*3 - 2);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Ay = y_sorted(count*3 - 2);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Bx = x_sorted(count*3 - 1);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By = y_sorted(count*3 - 1);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Cx = x_sorted(count*3);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Cy = y_sorted(count*3);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month_area = month_area + abs(Ax*(By-Cy) + Bx*(Cy-Ay) + Cx*(Ay-By))/2;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figure(subject_number);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shape_x = [Ax Bx Cx];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shape_y = [Ay By Cy];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hold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on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;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fill(shape_x,shape_y,count);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text(min(shape_x),max(shape_y),label(count));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grid;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axis([0 Y_res(a) 0 X_res(a)]);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      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%a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figure_title = strcat(num2str(participant(a)),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'_Summary_Months'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saveas(gcf, figure_title,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'jpg'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);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off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close;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total_area = (number_area + month_area + day_area)/29;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number_area = number_area /10;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calculate an average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month_area = month_area /12;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calculate an average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day_area = day_area /7;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calculate an average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228B22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answer = [answer; participant(a), X_res(a), Y_res(a), number_area, day_area, month_area, total_area];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FF"/>
          <w:sz w:val="20"/>
          <w:szCs w:val="20"/>
          <w:lang w:bidi="he-IL"/>
        </w:rPr>
        <w:t>end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bidi="he-IL"/>
        </w:rPr>
        <w:t>% subject_number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228B22"/>
          <w:sz w:val="20"/>
          <w:szCs w:val="20"/>
          <w:lang w:bidi="he-IL"/>
        </w:rPr>
        <w:t>% creates an excel file with these columns 'Participant', 'X-resolution', 'Y-resolution', 'numbers', 'days', 'months', 'total'; answer]</w:t>
      </w:r>
    </w:p>
    <w:p w:rsidR="00474C0F" w:rsidRDefault="00474C0F" w:rsidP="00474C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he-IL"/>
        </w:rPr>
      </w:pPr>
      <w:r>
        <w:rPr>
          <w:rFonts w:ascii="Courier New" w:hAnsi="Courier New" w:cs="Courier New"/>
          <w:color w:val="000000"/>
          <w:sz w:val="20"/>
          <w:szCs w:val="20"/>
          <w:lang w:bidi="he-IL"/>
        </w:rPr>
        <w:t>xlswrite(</w:t>
      </w:r>
      <w:r>
        <w:rPr>
          <w:rFonts w:ascii="Courier New" w:hAnsi="Courier New" w:cs="Courier New"/>
          <w:color w:val="A020F0"/>
          <w:sz w:val="20"/>
          <w:szCs w:val="20"/>
          <w:lang w:bidi="he-IL"/>
        </w:rPr>
        <w:t>'SSS_consistency'</w:t>
      </w:r>
      <w:r>
        <w:rPr>
          <w:rFonts w:ascii="Courier New" w:hAnsi="Courier New" w:cs="Courier New"/>
          <w:color w:val="000000"/>
          <w:sz w:val="20"/>
          <w:szCs w:val="20"/>
          <w:lang w:bidi="he-IL"/>
        </w:rPr>
        <w:t>, answer);</w:t>
      </w:r>
    </w:p>
    <w:p w:rsidR="001A11DA" w:rsidRDefault="001A11DA">
      <w:bookmarkStart w:id="0" w:name="_GoBack"/>
      <w:bookmarkEnd w:id="0"/>
    </w:p>
    <w:sectPr w:rsidR="001A1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C0F"/>
    <w:rsid w:val="001A11DA"/>
    <w:rsid w:val="0047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130F5-883F-4688-BB8E-A3C5D2A5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AFBEB943.dotm</Template>
  <TotalTime>1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Sussex</Company>
  <LinksUpToDate>false</LinksUpToDate>
  <CharactersWithSpaces>3458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Ward</dc:creator>
  <cp:keywords/>
  <dc:description/>
  <cp:lastModifiedBy>Jamie Ward</cp:lastModifiedBy>
  <cp:revision>1</cp:revision>
  <dcterms:created xsi:type="dcterms:W3CDTF">2016-03-07T10:25:00Z</dcterms:created>
  <dcterms:modified xsi:type="dcterms:W3CDTF">2016-03-07T10:26:00Z</dcterms:modified>
</cp:coreProperties>
</file>